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horzAnchor="margin" w:tblpXSpec="right" w:tblpY="-1095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687B500F" w14:textId="77777777" w:rsidTr="00D73C7F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975EB39" w14:textId="77777777" w:rsidR="003D1B71" w:rsidRDefault="003D1B71" w:rsidP="00D73C7F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BCDC0A0" w14:textId="77777777" w:rsidR="003D1B71" w:rsidRPr="0056708E" w:rsidRDefault="003D1B71" w:rsidP="00D73C7F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F638893" w14:textId="77777777" w:rsidR="003D1B71" w:rsidRPr="00310F17" w:rsidRDefault="00042B88" w:rsidP="00D73C7F">
            <w:pPr>
              <w:pStyle w:val="Title"/>
            </w:pPr>
            <w:r>
              <w:t>NABIL  RAJAI</w:t>
            </w:r>
          </w:p>
        </w:tc>
      </w:tr>
      <w:tr w:rsidR="003D1B71" w14:paraId="49D0423E" w14:textId="77777777" w:rsidTr="00D73C7F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5DBB356D" w14:textId="77777777" w:rsidR="003D1B71" w:rsidRDefault="003D1B71" w:rsidP="00D73C7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1FD789A" w14:textId="77777777" w:rsidR="003D1B71" w:rsidRDefault="003D1B71" w:rsidP="00D73C7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4089C44" w14:textId="77777777" w:rsidR="003D1B71" w:rsidRPr="00042B88" w:rsidRDefault="00042B88" w:rsidP="00D73C7F">
            <w:pPr>
              <w:pStyle w:val="Heading2"/>
              <w:rPr>
                <w:rFonts w:ascii="Calibri" w:hAnsi="Calibri" w:cs="Calibri"/>
                <w:color w:val="0072C7"/>
                <w:sz w:val="40"/>
                <w:szCs w:val="32"/>
              </w:rPr>
            </w:pPr>
            <w:r w:rsidRPr="00042B88">
              <w:rPr>
                <w:rFonts w:ascii="Calibri" w:hAnsi="Calibri" w:cs="Calibri"/>
                <w:color w:val="0072C7"/>
                <w:sz w:val="40"/>
                <w:szCs w:val="32"/>
              </w:rPr>
              <w:t>Expériences Professionnelles</w:t>
            </w:r>
          </w:p>
          <w:p w14:paraId="795F9AF7" w14:textId="77777777" w:rsidR="003D1B71" w:rsidRPr="00042B88" w:rsidRDefault="00042B88" w:rsidP="00D73C7F">
            <w:pPr>
              <w:pStyle w:val="Dates"/>
              <w:rPr>
                <w:rFonts w:ascii="Calibri" w:hAnsi="Calibri" w:cs="Calibri"/>
                <w:sz w:val="28"/>
                <w:szCs w:val="32"/>
              </w:rPr>
            </w:pPr>
            <w:r w:rsidRPr="00042B88">
              <w:rPr>
                <w:rFonts w:ascii="Calibri" w:hAnsi="Calibri" w:cs="Calibri"/>
                <w:sz w:val="28"/>
                <w:szCs w:val="32"/>
              </w:rPr>
              <w:t>2019</w:t>
            </w:r>
            <w:r w:rsidR="003D1B71" w:rsidRPr="00042B88">
              <w:rPr>
                <w:rFonts w:ascii="Calibri" w:hAnsi="Calibri" w:cs="Calibri"/>
                <w:sz w:val="28"/>
                <w:szCs w:val="32"/>
              </w:rPr>
              <w:t>–</w:t>
            </w:r>
            <w:r w:rsidRPr="00042B88">
              <w:rPr>
                <w:rFonts w:ascii="Calibri" w:hAnsi="Calibri" w:cs="Calibri"/>
                <w:sz w:val="28"/>
                <w:szCs w:val="32"/>
              </w:rPr>
              <w:t>2020</w:t>
            </w:r>
          </w:p>
          <w:p w14:paraId="63C8F3C2" w14:textId="77777777" w:rsidR="003D1B71" w:rsidRPr="00042B88" w:rsidRDefault="003D1B71" w:rsidP="00D73C7F">
            <w:pPr>
              <w:pStyle w:val="Experience"/>
              <w:rPr>
                <w:rFonts w:ascii="Calibri" w:hAnsi="Calibri" w:cs="Calibri"/>
                <w:sz w:val="28"/>
                <w:szCs w:val="32"/>
              </w:rPr>
            </w:pPr>
            <w:r w:rsidRPr="00042B88">
              <w:rPr>
                <w:rStyle w:val="Strong"/>
                <w:rFonts w:ascii="Calibri" w:hAnsi="Calibri" w:cs="Calibri"/>
                <w:sz w:val="28"/>
                <w:szCs w:val="32"/>
              </w:rPr>
              <w:t>•</w:t>
            </w:r>
            <w:r w:rsidR="00042B88" w:rsidRPr="00042B88">
              <w:rPr>
                <w:rFonts w:ascii="Calibri" w:hAnsi="Calibri" w:cs="Calibri"/>
                <w:sz w:val="28"/>
                <w:szCs w:val="32"/>
              </w:rPr>
              <w:t>Enseignant en éducation non formelle le soir pendant un mois</w:t>
            </w:r>
            <w:r w:rsidRPr="00042B88">
              <w:rPr>
                <w:rFonts w:ascii="Calibri" w:hAnsi="Calibri" w:cs="Calibri"/>
                <w:sz w:val="28"/>
                <w:szCs w:val="32"/>
              </w:rPr>
              <w:t xml:space="preserve"> </w:t>
            </w:r>
          </w:p>
          <w:p w14:paraId="2F3C4766" w14:textId="77777777" w:rsidR="00042B88" w:rsidRDefault="00042B88" w:rsidP="00D73C7F">
            <w:pPr>
              <w:pStyle w:val="Dates"/>
              <w:rPr>
                <w:rFonts w:ascii="Calibri" w:hAnsi="Calibri" w:cs="Calibri"/>
                <w:sz w:val="28"/>
                <w:szCs w:val="32"/>
              </w:rPr>
            </w:pPr>
            <w:r w:rsidRPr="00042B88">
              <w:rPr>
                <w:rFonts w:ascii="Calibri" w:hAnsi="Calibri" w:cs="Calibri"/>
                <w:sz w:val="28"/>
                <w:szCs w:val="32"/>
              </w:rPr>
              <w:t>2020</w:t>
            </w:r>
            <w:r w:rsidR="003D1B71" w:rsidRPr="00042B88">
              <w:rPr>
                <w:rFonts w:ascii="Calibri" w:hAnsi="Calibri" w:cs="Calibri"/>
                <w:sz w:val="28"/>
                <w:szCs w:val="32"/>
              </w:rPr>
              <w:t>–</w:t>
            </w:r>
            <w:r w:rsidRPr="00042B88">
              <w:rPr>
                <w:rFonts w:ascii="Calibri" w:hAnsi="Calibri" w:cs="Calibri"/>
                <w:sz w:val="28"/>
                <w:szCs w:val="32"/>
              </w:rPr>
              <w:t>2020</w:t>
            </w:r>
          </w:p>
          <w:p w14:paraId="368BD970" w14:textId="77777777" w:rsidR="00042B88" w:rsidRPr="00042B88" w:rsidRDefault="00042B88" w:rsidP="00D73C7F">
            <w:pPr>
              <w:pStyle w:val="Dates"/>
              <w:rPr>
                <w:rFonts w:ascii="Calibri" w:hAnsi="Calibri" w:cs="Calibri"/>
                <w:sz w:val="28"/>
                <w:szCs w:val="32"/>
              </w:rPr>
            </w:pPr>
            <w:r w:rsidRPr="00042B88">
              <w:rPr>
                <w:rStyle w:val="Strong"/>
                <w:rFonts w:ascii="Calibri" w:hAnsi="Calibri" w:cs="Calibri"/>
                <w:sz w:val="28"/>
                <w:szCs w:val="32"/>
              </w:rPr>
              <w:t>•</w:t>
            </w:r>
            <w:r w:rsidRPr="00042B88">
              <w:rPr>
                <w:color w:val="000000"/>
                <w:sz w:val="24"/>
              </w:rPr>
              <w:t>Deux mois en tant que programmeur de site Web CFPM.ma</w:t>
            </w:r>
          </w:p>
          <w:p w14:paraId="2E217F2C" w14:textId="77777777" w:rsidR="00042B88" w:rsidRDefault="00042B88" w:rsidP="00D73C7F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</w:p>
          <w:p w14:paraId="56187A86" w14:textId="77777777" w:rsidR="003D1B71" w:rsidRPr="00817324" w:rsidRDefault="00042B88" w:rsidP="00D73C7F">
            <w:pPr>
              <w:pStyle w:val="Dates"/>
              <w:rPr>
                <w:rFonts w:ascii="Calibri" w:hAnsi="Calibri" w:cs="Calibri"/>
                <w:sz w:val="28"/>
                <w:szCs w:val="32"/>
              </w:rPr>
            </w:pPr>
            <w:r w:rsidRPr="00817324">
              <w:rPr>
                <w:rFonts w:ascii="Calibri" w:hAnsi="Calibri" w:cs="Calibri"/>
                <w:sz w:val="28"/>
                <w:szCs w:val="32"/>
              </w:rPr>
              <w:t>2020</w:t>
            </w:r>
            <w:r w:rsidR="003D1B71" w:rsidRPr="00817324">
              <w:rPr>
                <w:rFonts w:ascii="Calibri" w:hAnsi="Calibri" w:cs="Calibri"/>
                <w:sz w:val="28"/>
                <w:szCs w:val="32"/>
              </w:rPr>
              <w:t>–</w:t>
            </w:r>
            <w:r w:rsidRPr="00817324">
              <w:rPr>
                <w:rFonts w:ascii="Calibri" w:hAnsi="Calibri" w:cs="Calibri"/>
                <w:sz w:val="28"/>
                <w:szCs w:val="32"/>
              </w:rPr>
              <w:t>2020</w:t>
            </w:r>
          </w:p>
          <w:p w14:paraId="042141B9" w14:textId="77777777" w:rsidR="003D1B71" w:rsidRPr="00817324" w:rsidRDefault="003D1B71" w:rsidP="00D73C7F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17324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Pr="00817324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817324" w:rsidRPr="00817324">
              <w:rPr>
                <w:color w:val="000000"/>
                <w:sz w:val="24"/>
                <w:szCs w:val="28"/>
              </w:rPr>
              <w:t>15 jours pour un agent de sécurité pour une entreprise (Lafarge)</w:t>
            </w:r>
            <w:r w:rsidRPr="00817324">
              <w:rPr>
                <w:rFonts w:ascii="Calibri" w:hAnsi="Calibri" w:cs="Calibri"/>
                <w:sz w:val="24"/>
                <w:szCs w:val="28"/>
              </w:rPr>
              <w:t xml:space="preserve"> </w:t>
            </w:r>
          </w:p>
          <w:p w14:paraId="0AE2FDEC" w14:textId="77777777" w:rsidR="00817324" w:rsidRPr="00D73C7F" w:rsidRDefault="00817324" w:rsidP="00D73C7F">
            <w:pPr>
              <w:pStyle w:val="ListBullet"/>
              <w:rPr>
                <w:rFonts w:ascii="Calibri" w:hAnsi="Calibri" w:cs="Calibri"/>
                <w:b/>
                <w:bCs/>
                <w:color w:val="0072C7"/>
                <w:sz w:val="40"/>
                <w:szCs w:val="32"/>
                <w:u w:val="thick"/>
              </w:rPr>
            </w:pPr>
            <w:r w:rsidRPr="00817324">
              <w:rPr>
                <w:rFonts w:ascii="Calibri" w:hAnsi="Calibri" w:cs="Calibri"/>
                <w:b/>
                <w:bCs/>
                <w:color w:val="0072C7"/>
                <w:sz w:val="40"/>
                <w:szCs w:val="32"/>
                <w:u w:val="thick"/>
              </w:rPr>
              <w:t xml:space="preserve">Éducation </w:t>
            </w:r>
          </w:p>
          <w:p w14:paraId="4134048D" w14:textId="77777777" w:rsidR="00817324" w:rsidRPr="00817324" w:rsidRDefault="00817324" w:rsidP="00D73C7F">
            <w:pPr>
              <w:pStyle w:val="ListBullet"/>
              <w:numPr>
                <w:ilvl w:val="0"/>
                <w:numId w:val="3"/>
              </w:numPr>
              <w:rPr>
                <w:rFonts w:ascii="Calibri" w:hAnsi="Calibri" w:cs="Calibri"/>
                <w:color w:val="0072C7"/>
                <w:sz w:val="40"/>
                <w:szCs w:val="32"/>
              </w:rPr>
            </w:pPr>
            <w:r>
              <w:t>Baccalauréat, Division des sciences de la vie et de la terre(2017/2018)</w:t>
            </w:r>
          </w:p>
          <w:p w14:paraId="039F6972" w14:textId="77777777" w:rsidR="003D1B71" w:rsidRPr="00817324" w:rsidRDefault="00817324" w:rsidP="00D73C7F">
            <w:pPr>
              <w:pStyle w:val="ListBullet"/>
              <w:numPr>
                <w:ilvl w:val="0"/>
                <w:numId w:val="3"/>
              </w:numPr>
            </w:pPr>
            <w:r>
              <w:t>stagiaire en devloppment informatique(2018/2019)</w:t>
            </w:r>
          </w:p>
          <w:p w14:paraId="159CF430" w14:textId="77777777" w:rsidR="003D1B71" w:rsidRPr="00042B88" w:rsidRDefault="00817324" w:rsidP="00D73C7F">
            <w:pPr>
              <w:pStyle w:val="Heading2"/>
              <w:rPr>
                <w:rFonts w:ascii="Calibri" w:hAnsi="Calibri" w:cs="Calibri"/>
                <w:color w:val="0072C7"/>
                <w:sz w:val="40"/>
                <w:szCs w:val="32"/>
              </w:rPr>
            </w:pPr>
            <w:r>
              <w:rPr>
                <w:rFonts w:ascii="Calibri" w:hAnsi="Calibri" w:cs="Calibri"/>
                <w:color w:val="0072C7"/>
                <w:sz w:val="40"/>
                <w:szCs w:val="32"/>
              </w:rPr>
              <w:t>Les Projet</w:t>
            </w:r>
          </w:p>
          <w:p w14:paraId="41508AA3" w14:textId="77777777" w:rsidR="00817324" w:rsidRPr="00D73C7F" w:rsidRDefault="00817324" w:rsidP="00D73C7F">
            <w:pPr>
              <w:pStyle w:val="Heading2"/>
              <w:numPr>
                <w:ilvl w:val="0"/>
                <w:numId w:val="6"/>
              </w:numPr>
              <w:shd w:val="clear" w:color="auto" w:fill="FFFFFF"/>
              <w:rPr>
                <w:color w:val="000000"/>
                <w:sz w:val="28"/>
                <w:szCs w:val="22"/>
                <w:u w:val="none"/>
              </w:rPr>
            </w:pPr>
            <w:r w:rsidRPr="00D73C7F">
              <w:rPr>
                <w:color w:val="000000"/>
                <w:sz w:val="28"/>
                <w:szCs w:val="22"/>
                <w:u w:val="none"/>
              </w:rPr>
              <w:t>Site Web de l'Organisation scoute aventureuse - Branche d'Al-Azha(HTML&amp;CSS)</w:t>
            </w:r>
          </w:p>
          <w:p w14:paraId="49E367B4" w14:textId="77777777" w:rsidR="00817324" w:rsidRPr="00D73C7F" w:rsidRDefault="00817324" w:rsidP="00D73C7F">
            <w:pPr>
              <w:pStyle w:val="Heading2"/>
              <w:numPr>
                <w:ilvl w:val="0"/>
                <w:numId w:val="6"/>
              </w:numPr>
              <w:shd w:val="clear" w:color="auto" w:fill="FFFFFF"/>
              <w:rPr>
                <w:color w:val="000000"/>
                <w:sz w:val="28"/>
                <w:szCs w:val="22"/>
                <w:u w:val="none"/>
              </w:rPr>
            </w:pPr>
            <w:r w:rsidRPr="00D73C7F">
              <w:rPr>
                <w:color w:val="000000"/>
                <w:sz w:val="28"/>
                <w:szCs w:val="22"/>
                <w:u w:val="none"/>
              </w:rPr>
              <w:t>*Site web de centre de formation professionnelle multidisciplinaire(HTML&amp;CSS&amp;JS)</w:t>
            </w:r>
          </w:p>
          <w:p w14:paraId="340E5216" w14:textId="77777777" w:rsidR="00817324" w:rsidRPr="00D73C7F" w:rsidRDefault="00817324" w:rsidP="00D73C7F">
            <w:pPr>
              <w:pStyle w:val="Heading2"/>
              <w:numPr>
                <w:ilvl w:val="0"/>
                <w:numId w:val="6"/>
              </w:numPr>
              <w:shd w:val="clear" w:color="auto" w:fill="FFFFFF"/>
              <w:rPr>
                <w:color w:val="000000"/>
                <w:sz w:val="28"/>
                <w:szCs w:val="22"/>
                <w:u w:val="none"/>
              </w:rPr>
            </w:pPr>
            <w:r w:rsidRPr="00D73C7F">
              <w:rPr>
                <w:color w:val="000000"/>
                <w:sz w:val="28"/>
                <w:szCs w:val="22"/>
                <w:u w:val="none"/>
              </w:rPr>
              <w:t>*Une application informatique pour connaître la possibilité d'une infection par le virus Corona ou non(c#)</w:t>
            </w:r>
          </w:p>
          <w:p w14:paraId="246FECD6" w14:textId="77777777" w:rsidR="00817324" w:rsidRPr="00D73C7F" w:rsidRDefault="00817324" w:rsidP="00D73C7F">
            <w:pPr>
              <w:pStyle w:val="Heading2"/>
              <w:numPr>
                <w:ilvl w:val="0"/>
                <w:numId w:val="6"/>
              </w:numPr>
              <w:shd w:val="clear" w:color="auto" w:fill="FFFFFF"/>
              <w:rPr>
                <w:color w:val="000000"/>
                <w:sz w:val="28"/>
                <w:szCs w:val="22"/>
                <w:u w:val="none"/>
              </w:rPr>
            </w:pPr>
            <w:r w:rsidRPr="00D73C7F">
              <w:rPr>
                <w:color w:val="000000"/>
                <w:sz w:val="28"/>
                <w:szCs w:val="22"/>
                <w:u w:val="none"/>
              </w:rPr>
              <w:lastRenderedPageBreak/>
              <w:t>*une site commercial (wix.com)</w:t>
            </w:r>
          </w:p>
          <w:p w14:paraId="74DD9539" w14:textId="77777777" w:rsidR="003D1B71" w:rsidRPr="00740017" w:rsidRDefault="003D1B71" w:rsidP="00D73C7F">
            <w:pPr>
              <w:rPr>
                <w:rFonts w:ascii="Calibri" w:hAnsi="Calibri" w:cs="Calibri"/>
              </w:rPr>
            </w:pPr>
          </w:p>
          <w:p w14:paraId="73B2907C" w14:textId="77777777" w:rsidR="003D1B71" w:rsidRPr="00D73C7F" w:rsidRDefault="00D73C7F" w:rsidP="00D73C7F">
            <w:pPr>
              <w:pStyle w:val="Heading2"/>
              <w:rPr>
                <w:rFonts w:ascii="Calibri" w:hAnsi="Calibri" w:cs="Calibri"/>
                <w:color w:val="0072C7"/>
                <w:sz w:val="44"/>
                <w:szCs w:val="36"/>
              </w:rPr>
            </w:pPr>
            <w:r w:rsidRPr="00D73C7F">
              <w:rPr>
                <w:rFonts w:ascii="Calibri" w:hAnsi="Calibri" w:cs="Calibri"/>
                <w:color w:val="0072C7"/>
                <w:sz w:val="40"/>
                <w:szCs w:val="32"/>
              </w:rPr>
              <w:t xml:space="preserve">Les Langues </w:t>
            </w:r>
          </w:p>
          <w:p w14:paraId="245DCABA" w14:textId="77777777" w:rsidR="00D73C7F" w:rsidRDefault="00D73C7F" w:rsidP="00D73C7F">
            <w:pPr>
              <w:pStyle w:val="Heading2"/>
              <w:numPr>
                <w:ilvl w:val="0"/>
                <w:numId w:val="8"/>
              </w:numPr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ARABE : Langue maternelle</w:t>
            </w:r>
          </w:p>
          <w:p w14:paraId="3D3707C7" w14:textId="77777777" w:rsidR="00D73C7F" w:rsidRDefault="00D73C7F" w:rsidP="00D73C7F">
            <w:pPr>
              <w:pStyle w:val="Heading2"/>
              <w:numPr>
                <w:ilvl w:val="0"/>
                <w:numId w:val="8"/>
              </w:numPr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Français : Lu,Parler,écrit</w:t>
            </w:r>
          </w:p>
          <w:p w14:paraId="03323EB4" w14:textId="77777777" w:rsidR="003D1B71" w:rsidRDefault="00D73C7F" w:rsidP="00D73C7F">
            <w:pPr>
              <w:pStyle w:val="Heading2"/>
              <w:numPr>
                <w:ilvl w:val="0"/>
                <w:numId w:val="8"/>
              </w:numPr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Anglais : lu,parler,écrit</w:t>
            </w:r>
          </w:p>
          <w:p w14:paraId="399C37F6" w14:textId="77777777" w:rsidR="00D73C7F" w:rsidRDefault="00D73C7F" w:rsidP="00D73C7F">
            <w:pPr>
              <w:pStyle w:val="Heading2"/>
              <w:rPr>
                <w:rFonts w:ascii="Calibri" w:hAnsi="Calibri" w:cs="Calibri"/>
                <w:color w:val="0072C7"/>
                <w:sz w:val="40"/>
                <w:szCs w:val="32"/>
              </w:rPr>
            </w:pPr>
            <w:r>
              <w:rPr>
                <w:rFonts w:ascii="Calibri" w:hAnsi="Calibri" w:cs="Calibri"/>
                <w:color w:val="0072C7"/>
                <w:sz w:val="40"/>
                <w:szCs w:val="32"/>
              </w:rPr>
              <w:t>Les competence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66"/>
              <w:gridCol w:w="1219"/>
            </w:tblGrid>
            <w:tr w:rsidR="00D73C7F" w:rsidRPr="00D73C7F" w14:paraId="36A97006" w14:textId="77777777" w:rsidTr="00D73C7F">
              <w:trPr>
                <w:trHeight w:val="402"/>
                <w:tblCellSpacing w:w="15" w:type="dxa"/>
              </w:trPr>
              <w:tc>
                <w:tcPr>
                  <w:tcW w:w="43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391BB787" w14:textId="77777777" w:rsidR="00D73C7F" w:rsidRPr="00D73C7F" w:rsidRDefault="00D73C7F" w:rsidP="00965110">
                  <w:pPr>
                    <w:framePr w:hSpace="180" w:wrap="around" w:hAnchor="margin" w:xAlign="right" w:y="-1095"/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</w:pPr>
                  <w:r w:rsidRPr="00D73C7F"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  <w:t>Langage c</w:t>
                  </w:r>
                </w:p>
              </w:tc>
              <w:tc>
                <w:tcPr>
                  <w:tcW w:w="117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775C9ABE" w14:textId="77777777" w:rsidR="00D73C7F" w:rsidRPr="00D73C7F" w:rsidRDefault="00D73C7F" w:rsidP="00965110">
                  <w:pPr>
                    <w:framePr w:hSpace="180" w:wrap="around" w:hAnchor="margin" w:xAlign="right" w:y="-1095"/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</w:pPr>
                  <w:r w:rsidRPr="00D73C7F"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  <w:t>trés bon</w:t>
                  </w:r>
                </w:p>
              </w:tc>
            </w:tr>
            <w:tr w:rsidR="00D73C7F" w:rsidRPr="00D73C7F" w14:paraId="1D6A1A9A" w14:textId="77777777" w:rsidTr="00D73C7F">
              <w:trPr>
                <w:trHeight w:val="383"/>
                <w:tblCellSpacing w:w="15" w:type="dxa"/>
              </w:trPr>
              <w:tc>
                <w:tcPr>
                  <w:tcW w:w="43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1D3B598B" w14:textId="77777777" w:rsidR="00D73C7F" w:rsidRPr="00D73C7F" w:rsidRDefault="00D73C7F" w:rsidP="00965110">
                  <w:pPr>
                    <w:framePr w:hSpace="180" w:wrap="around" w:hAnchor="margin" w:xAlign="right" w:y="-1095"/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</w:pPr>
                  <w:r w:rsidRPr="00D73C7F"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  <w:t>Langage c#</w:t>
                  </w:r>
                </w:p>
              </w:tc>
              <w:tc>
                <w:tcPr>
                  <w:tcW w:w="117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08E6E84A" w14:textId="77777777" w:rsidR="00D73C7F" w:rsidRPr="00D73C7F" w:rsidRDefault="00D73C7F" w:rsidP="00965110">
                  <w:pPr>
                    <w:framePr w:hSpace="180" w:wrap="around" w:hAnchor="margin" w:xAlign="right" w:y="-1095"/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</w:pPr>
                  <w:r w:rsidRPr="00D73C7F"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  <w:t>bon</w:t>
                  </w:r>
                </w:p>
              </w:tc>
            </w:tr>
            <w:tr w:rsidR="00D73C7F" w:rsidRPr="00D73C7F" w14:paraId="2435EDB4" w14:textId="77777777" w:rsidTr="00D73C7F">
              <w:trPr>
                <w:trHeight w:val="402"/>
                <w:tblCellSpacing w:w="15" w:type="dxa"/>
              </w:trPr>
              <w:tc>
                <w:tcPr>
                  <w:tcW w:w="43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0A8B56DF" w14:textId="77777777" w:rsidR="00D73C7F" w:rsidRPr="00D73C7F" w:rsidRDefault="00D73C7F" w:rsidP="00965110">
                  <w:pPr>
                    <w:framePr w:hSpace="180" w:wrap="around" w:hAnchor="margin" w:xAlign="right" w:y="-1095"/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</w:pPr>
                  <w:r w:rsidRPr="00D73C7F"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  <w:t>Langage HTML</w:t>
                  </w:r>
                </w:p>
              </w:tc>
              <w:tc>
                <w:tcPr>
                  <w:tcW w:w="117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1E906315" w14:textId="77777777" w:rsidR="00D73C7F" w:rsidRPr="00D73C7F" w:rsidRDefault="00D73C7F" w:rsidP="00965110">
                  <w:pPr>
                    <w:framePr w:hSpace="180" w:wrap="around" w:hAnchor="margin" w:xAlign="right" w:y="-1095"/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</w:pPr>
                  <w:r w:rsidRPr="00D73C7F"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  <w:t>trés bon</w:t>
                  </w:r>
                </w:p>
              </w:tc>
            </w:tr>
            <w:tr w:rsidR="00D73C7F" w:rsidRPr="00D73C7F" w14:paraId="76D02438" w14:textId="77777777" w:rsidTr="00D73C7F">
              <w:trPr>
                <w:trHeight w:val="402"/>
                <w:tblCellSpacing w:w="15" w:type="dxa"/>
              </w:trPr>
              <w:tc>
                <w:tcPr>
                  <w:tcW w:w="43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43ECDA66" w14:textId="77777777" w:rsidR="00D73C7F" w:rsidRPr="00D73C7F" w:rsidRDefault="00D73C7F" w:rsidP="00965110">
                  <w:pPr>
                    <w:framePr w:hSpace="180" w:wrap="around" w:hAnchor="margin" w:xAlign="right" w:y="-1095"/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</w:pPr>
                  <w:r w:rsidRPr="00D73C7F"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  <w:t>Langage CSS</w:t>
                  </w:r>
                </w:p>
              </w:tc>
              <w:tc>
                <w:tcPr>
                  <w:tcW w:w="117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708343E2" w14:textId="77777777" w:rsidR="00D73C7F" w:rsidRPr="00D73C7F" w:rsidRDefault="00D73C7F" w:rsidP="00965110">
                  <w:pPr>
                    <w:framePr w:hSpace="180" w:wrap="around" w:hAnchor="margin" w:xAlign="right" w:y="-1095"/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</w:pPr>
                  <w:r w:rsidRPr="00D73C7F"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  <w:t>trés bon</w:t>
                  </w:r>
                </w:p>
              </w:tc>
            </w:tr>
            <w:tr w:rsidR="00D73C7F" w:rsidRPr="00D73C7F" w14:paraId="677F11A7" w14:textId="77777777" w:rsidTr="00D73C7F">
              <w:trPr>
                <w:trHeight w:val="383"/>
                <w:tblCellSpacing w:w="15" w:type="dxa"/>
              </w:trPr>
              <w:tc>
                <w:tcPr>
                  <w:tcW w:w="43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2A0A6092" w14:textId="77777777" w:rsidR="00D73C7F" w:rsidRPr="00D73C7F" w:rsidRDefault="00D73C7F" w:rsidP="00965110">
                  <w:pPr>
                    <w:framePr w:hSpace="180" w:wrap="around" w:hAnchor="margin" w:xAlign="right" w:y="-1095"/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</w:pPr>
                  <w:r w:rsidRPr="00D73C7F"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  <w:t>Langage Dart</w:t>
                  </w:r>
                </w:p>
              </w:tc>
              <w:tc>
                <w:tcPr>
                  <w:tcW w:w="117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6B278DFD" w14:textId="77777777" w:rsidR="00D73C7F" w:rsidRPr="00D73C7F" w:rsidRDefault="00D73C7F" w:rsidP="00965110">
                  <w:pPr>
                    <w:framePr w:hSpace="180" w:wrap="around" w:hAnchor="margin" w:xAlign="right" w:y="-1095"/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</w:pPr>
                  <w:r w:rsidRPr="00D73C7F"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  <w:t>moyenne</w:t>
                  </w:r>
                </w:p>
              </w:tc>
            </w:tr>
            <w:tr w:rsidR="00D73C7F" w:rsidRPr="00D73C7F" w14:paraId="581667B4" w14:textId="77777777" w:rsidTr="00D73C7F">
              <w:trPr>
                <w:trHeight w:val="402"/>
                <w:tblCellSpacing w:w="15" w:type="dxa"/>
              </w:trPr>
              <w:tc>
                <w:tcPr>
                  <w:tcW w:w="43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10D51F7E" w14:textId="77777777" w:rsidR="00D73C7F" w:rsidRPr="00D73C7F" w:rsidRDefault="00D73C7F" w:rsidP="00965110">
                  <w:pPr>
                    <w:framePr w:hSpace="180" w:wrap="around" w:hAnchor="margin" w:xAlign="right" w:y="-1095"/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</w:pPr>
                  <w:r w:rsidRPr="00D73C7F"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  <w:t>Langage JS</w:t>
                  </w:r>
                </w:p>
              </w:tc>
              <w:tc>
                <w:tcPr>
                  <w:tcW w:w="117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5B25E6DC" w14:textId="77777777" w:rsidR="00D73C7F" w:rsidRPr="00D73C7F" w:rsidRDefault="00D73C7F" w:rsidP="00965110">
                  <w:pPr>
                    <w:framePr w:hSpace="180" w:wrap="around" w:hAnchor="margin" w:xAlign="right" w:y="-1095"/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</w:pPr>
                  <w:r w:rsidRPr="00D73C7F"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  <w:t>trés bon</w:t>
                  </w:r>
                </w:p>
              </w:tc>
            </w:tr>
            <w:tr w:rsidR="00D73C7F" w:rsidRPr="00D73C7F" w14:paraId="78BFA7F9" w14:textId="77777777" w:rsidTr="00D73C7F">
              <w:trPr>
                <w:trHeight w:val="402"/>
                <w:tblCellSpacing w:w="15" w:type="dxa"/>
              </w:trPr>
              <w:tc>
                <w:tcPr>
                  <w:tcW w:w="43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6E953FCD" w14:textId="77777777" w:rsidR="00D73C7F" w:rsidRPr="00D73C7F" w:rsidRDefault="00D73C7F" w:rsidP="00965110">
                  <w:pPr>
                    <w:framePr w:hSpace="180" w:wrap="around" w:hAnchor="margin" w:xAlign="right" w:y="-1095"/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</w:pPr>
                  <w:r w:rsidRPr="00D73C7F"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  <w:t>Création les site web en Wordpress</w:t>
                  </w:r>
                </w:p>
              </w:tc>
              <w:tc>
                <w:tcPr>
                  <w:tcW w:w="117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6EBD8C63" w14:textId="77777777" w:rsidR="00D73C7F" w:rsidRPr="00D73C7F" w:rsidRDefault="00D73C7F" w:rsidP="00965110">
                  <w:pPr>
                    <w:framePr w:hSpace="180" w:wrap="around" w:hAnchor="margin" w:xAlign="right" w:y="-1095"/>
                    <w:widowControl/>
                    <w:autoSpaceDE/>
                    <w:autoSpaceDN/>
                    <w:adjustRightInd/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</w:pPr>
                  <w:r w:rsidRPr="00D73C7F">
                    <w:rPr>
                      <w:rFonts w:ascii="Times New Roman" w:hAnsi="Times New Roman"/>
                      <w:color w:val="000000"/>
                      <w:sz w:val="27"/>
                      <w:szCs w:val="27"/>
                    </w:rPr>
                    <w:t>trés bon</w:t>
                  </w:r>
                </w:p>
              </w:tc>
            </w:tr>
          </w:tbl>
          <w:p w14:paraId="6B9BFEF4" w14:textId="77777777" w:rsidR="00D73C7F" w:rsidRDefault="00D73C7F" w:rsidP="00D73C7F">
            <w:pPr>
              <w:pStyle w:val="Heading2"/>
              <w:rPr>
                <w:rFonts w:ascii="Calibri" w:hAnsi="Calibri" w:cs="Calibri"/>
                <w:color w:val="0072C7"/>
                <w:sz w:val="40"/>
                <w:szCs w:val="32"/>
              </w:rPr>
            </w:pPr>
            <w:r>
              <w:rPr>
                <w:rFonts w:ascii="Calibri" w:hAnsi="Calibri" w:cs="Calibri"/>
                <w:color w:val="0072C7"/>
                <w:sz w:val="40"/>
                <w:szCs w:val="32"/>
              </w:rPr>
              <w:t xml:space="preserve">Atouts </w:t>
            </w:r>
          </w:p>
          <w:p w14:paraId="5A90CE73" w14:textId="77777777" w:rsidR="00D73C7F" w:rsidRPr="00D73C7F" w:rsidRDefault="00D73C7F" w:rsidP="00D73C7F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 w:rsidRPr="00D73C7F">
              <w:rPr>
                <w:sz w:val="28"/>
                <w:szCs w:val="28"/>
              </w:rPr>
              <w:t xml:space="preserve">Trés responsible </w:t>
            </w:r>
          </w:p>
          <w:p w14:paraId="004CFCB4" w14:textId="77777777" w:rsidR="00D73C7F" w:rsidRPr="00D73C7F" w:rsidRDefault="00D73C7F" w:rsidP="00D73C7F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 w:rsidRPr="00D73C7F">
              <w:rPr>
                <w:sz w:val="28"/>
                <w:szCs w:val="28"/>
              </w:rPr>
              <w:t>Sérieux</w:t>
            </w:r>
          </w:p>
          <w:p w14:paraId="24874096" w14:textId="77777777" w:rsidR="00D73C7F" w:rsidRPr="00D73C7F" w:rsidRDefault="00D73C7F" w:rsidP="00D73C7F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 w:rsidRPr="00D73C7F">
              <w:rPr>
                <w:sz w:val="28"/>
                <w:szCs w:val="28"/>
              </w:rPr>
              <w:t>Esprit d’équipe</w:t>
            </w:r>
          </w:p>
          <w:p w14:paraId="73C58100" w14:textId="77777777" w:rsidR="00D73C7F" w:rsidRPr="00D73C7F" w:rsidRDefault="00D73C7F" w:rsidP="00D73C7F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 w:rsidRPr="00D73C7F">
              <w:rPr>
                <w:sz w:val="28"/>
                <w:szCs w:val="28"/>
              </w:rPr>
              <w:t>Optimiste</w:t>
            </w:r>
          </w:p>
          <w:p w14:paraId="7AF2C24D" w14:textId="77777777" w:rsidR="00D73C7F" w:rsidRDefault="00D73C7F" w:rsidP="00D73C7F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 w:rsidRPr="00D73C7F">
              <w:rPr>
                <w:sz w:val="28"/>
                <w:szCs w:val="28"/>
              </w:rPr>
              <w:t>Social</w:t>
            </w:r>
          </w:p>
          <w:p w14:paraId="4E14F3FD" w14:textId="77777777" w:rsidR="00D73C7F" w:rsidRDefault="00D73C7F" w:rsidP="00D73C7F">
            <w:pPr>
              <w:rPr>
                <w:b/>
                <w:bCs/>
                <w:color w:val="0070C0"/>
                <w:sz w:val="40"/>
                <w:szCs w:val="40"/>
                <w:u w:val="thick"/>
              </w:rPr>
            </w:pPr>
            <w:r w:rsidRPr="00D73C7F">
              <w:rPr>
                <w:b/>
                <w:bCs/>
                <w:color w:val="0070C0"/>
                <w:sz w:val="40"/>
                <w:szCs w:val="40"/>
                <w:u w:val="thick"/>
              </w:rPr>
              <w:t>Loisirs</w:t>
            </w:r>
          </w:p>
          <w:p w14:paraId="14E12008" w14:textId="77777777" w:rsidR="00D73C7F" w:rsidRPr="00D73C7F" w:rsidRDefault="00D73C7F" w:rsidP="00D73C7F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color w:val="0070C0"/>
                <w:sz w:val="40"/>
                <w:szCs w:val="40"/>
                <w:u w:val="thick"/>
              </w:rPr>
            </w:pPr>
            <w:r>
              <w:rPr>
                <w:b/>
                <w:bCs/>
                <w:sz w:val="28"/>
                <w:szCs w:val="28"/>
                <w:u w:val="thick"/>
              </w:rPr>
              <w:lastRenderedPageBreak/>
              <w:t>Travail associative</w:t>
            </w:r>
          </w:p>
          <w:p w14:paraId="1B9694B2" w14:textId="77777777" w:rsidR="00D73C7F" w:rsidRPr="00D73C7F" w:rsidRDefault="00D73C7F" w:rsidP="00D73C7F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color w:val="0070C0"/>
                <w:sz w:val="40"/>
                <w:szCs w:val="40"/>
                <w:u w:val="thick"/>
              </w:rPr>
            </w:pPr>
            <w:r>
              <w:rPr>
                <w:b/>
                <w:bCs/>
                <w:sz w:val="28"/>
                <w:szCs w:val="28"/>
                <w:u w:val="thick"/>
              </w:rPr>
              <w:t>Voyage</w:t>
            </w:r>
          </w:p>
          <w:p w14:paraId="7AD33692" w14:textId="77777777" w:rsidR="00D73C7F" w:rsidRPr="00D73C7F" w:rsidRDefault="00D73C7F" w:rsidP="00D73C7F"/>
          <w:p w14:paraId="13E16AF0" w14:textId="77777777" w:rsidR="00D73C7F" w:rsidRPr="00D73C7F" w:rsidRDefault="00D73C7F" w:rsidP="00D73C7F"/>
        </w:tc>
      </w:tr>
      <w:tr w:rsidR="003D1B71" w14:paraId="0C796B72" w14:textId="77777777" w:rsidTr="00D73C7F">
        <w:trPr>
          <w:trHeight w:val="1164"/>
        </w:trPr>
        <w:tc>
          <w:tcPr>
            <w:tcW w:w="720" w:type="dxa"/>
          </w:tcPr>
          <w:p w14:paraId="558A222F" w14:textId="77777777" w:rsidR="003D1B71" w:rsidRPr="0056708E" w:rsidRDefault="003D1B71" w:rsidP="00D73C7F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F4E40DD" w14:textId="77777777" w:rsidR="003D1B71" w:rsidRPr="0056708E" w:rsidRDefault="003D1B71" w:rsidP="00D73C7F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681B2551" w14:textId="77777777" w:rsidR="003D1B71" w:rsidRDefault="003D1B71" w:rsidP="00D73C7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47375C1" w14:textId="77777777" w:rsidR="003D1B71" w:rsidRPr="00590471" w:rsidRDefault="003D1B71" w:rsidP="00D73C7F"/>
        </w:tc>
      </w:tr>
      <w:tr w:rsidR="003D1B71" w14:paraId="1BC6A13B" w14:textId="77777777" w:rsidTr="00D73C7F">
        <w:trPr>
          <w:trHeight w:val="543"/>
        </w:trPr>
        <w:tc>
          <w:tcPr>
            <w:tcW w:w="720" w:type="dxa"/>
          </w:tcPr>
          <w:p w14:paraId="291BB17B" w14:textId="77777777" w:rsidR="003D1B71" w:rsidRDefault="003D1B71" w:rsidP="00D73C7F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67496F3" w14:textId="77777777" w:rsidR="003D1B71" w:rsidRPr="00376291" w:rsidRDefault="003D1B71" w:rsidP="00D73C7F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1987B84" wp14:editId="21C7251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CC88B8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1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1CFA4E5" w14:textId="77777777" w:rsidR="003D1B71" w:rsidRPr="00380FD1" w:rsidRDefault="00042B88" w:rsidP="00D73C7F">
            <w:pPr>
              <w:pStyle w:val="Information"/>
            </w:pPr>
            <w:r>
              <w:t>Casablanca,anassi</w:t>
            </w:r>
          </w:p>
          <w:p w14:paraId="75F5BD01" w14:textId="77777777" w:rsidR="003D1B71" w:rsidRPr="00380FD1" w:rsidRDefault="00042B88" w:rsidP="00D73C7F">
            <w:pPr>
              <w:pStyle w:val="Information"/>
            </w:pPr>
            <w:r>
              <w:t>Salam1,IMM10,APP2</w:t>
            </w:r>
          </w:p>
        </w:tc>
        <w:tc>
          <w:tcPr>
            <w:tcW w:w="423" w:type="dxa"/>
            <w:vMerge/>
          </w:tcPr>
          <w:p w14:paraId="6F60CB11" w14:textId="77777777" w:rsidR="003D1B71" w:rsidRDefault="003D1B71" w:rsidP="00D73C7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F5B472E" w14:textId="77777777" w:rsidR="003D1B71" w:rsidRDefault="003D1B71" w:rsidP="00D73C7F">
            <w:pPr>
              <w:pStyle w:val="Heading1"/>
            </w:pPr>
          </w:p>
        </w:tc>
      </w:tr>
      <w:tr w:rsidR="003D1B71" w14:paraId="10DE4659" w14:textId="77777777" w:rsidTr="00D73C7F">
        <w:trPr>
          <w:trHeight w:val="183"/>
        </w:trPr>
        <w:tc>
          <w:tcPr>
            <w:tcW w:w="720" w:type="dxa"/>
          </w:tcPr>
          <w:p w14:paraId="2E240F1B" w14:textId="77777777" w:rsidR="003D1B71" w:rsidRPr="00376291" w:rsidRDefault="003D1B71" w:rsidP="00D73C7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8643AE7" w14:textId="77777777" w:rsidR="003D1B71" w:rsidRPr="00376291" w:rsidRDefault="003D1B71" w:rsidP="00D73C7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8347D51" w14:textId="77777777" w:rsidR="003D1B71" w:rsidRDefault="003D1B71" w:rsidP="00D73C7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0B87E9F" w14:textId="77777777" w:rsidR="003D1B71" w:rsidRDefault="003D1B71" w:rsidP="00D73C7F">
            <w:pPr>
              <w:pStyle w:val="Heading1"/>
            </w:pPr>
          </w:p>
        </w:tc>
      </w:tr>
      <w:tr w:rsidR="003D1B71" w14:paraId="71861524" w14:textId="77777777" w:rsidTr="00D73C7F">
        <w:trPr>
          <w:trHeight w:val="624"/>
        </w:trPr>
        <w:tc>
          <w:tcPr>
            <w:tcW w:w="720" w:type="dxa"/>
          </w:tcPr>
          <w:p w14:paraId="3A3D7ABB" w14:textId="77777777" w:rsidR="003D1B71" w:rsidRDefault="003D1B71" w:rsidP="00D73C7F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39A2CD3" w14:textId="77777777" w:rsidR="003D1B71" w:rsidRPr="00376291" w:rsidRDefault="003D1B71" w:rsidP="00D73C7F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FE778D0" wp14:editId="1E12B502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A1B951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3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CB69323" w14:textId="77777777" w:rsidR="003D1B71" w:rsidRPr="00380FD1" w:rsidRDefault="00042B88" w:rsidP="00D73C7F">
            <w:pPr>
              <w:pStyle w:val="Information"/>
            </w:pPr>
            <w:r>
              <w:t>06-26-99-91-08</w:t>
            </w:r>
          </w:p>
        </w:tc>
        <w:tc>
          <w:tcPr>
            <w:tcW w:w="423" w:type="dxa"/>
            <w:vMerge/>
          </w:tcPr>
          <w:p w14:paraId="7337828C" w14:textId="77777777" w:rsidR="003D1B71" w:rsidRDefault="003D1B71" w:rsidP="00D73C7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3983716" w14:textId="77777777" w:rsidR="003D1B71" w:rsidRDefault="003D1B71" w:rsidP="00D73C7F">
            <w:pPr>
              <w:pStyle w:val="Heading1"/>
            </w:pPr>
          </w:p>
        </w:tc>
      </w:tr>
      <w:tr w:rsidR="003D1B71" w14:paraId="44B860F0" w14:textId="77777777" w:rsidTr="00D73C7F">
        <w:trPr>
          <w:trHeight w:val="183"/>
        </w:trPr>
        <w:tc>
          <w:tcPr>
            <w:tcW w:w="720" w:type="dxa"/>
          </w:tcPr>
          <w:p w14:paraId="3FE5F13A" w14:textId="77777777" w:rsidR="003D1B71" w:rsidRPr="00376291" w:rsidRDefault="003D1B71" w:rsidP="00D73C7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3640E51" w14:textId="77777777" w:rsidR="003D1B71" w:rsidRPr="00376291" w:rsidRDefault="003D1B71" w:rsidP="00D73C7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08627DE" w14:textId="77777777" w:rsidR="003D1B71" w:rsidRDefault="003D1B71" w:rsidP="00D73C7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5B465F7" w14:textId="77777777" w:rsidR="003D1B71" w:rsidRDefault="003D1B71" w:rsidP="00D73C7F">
            <w:pPr>
              <w:pStyle w:val="Heading1"/>
            </w:pPr>
          </w:p>
        </w:tc>
      </w:tr>
      <w:tr w:rsidR="003D1B71" w14:paraId="6172E055" w14:textId="77777777" w:rsidTr="00D73C7F">
        <w:trPr>
          <w:trHeight w:val="633"/>
        </w:trPr>
        <w:tc>
          <w:tcPr>
            <w:tcW w:w="720" w:type="dxa"/>
          </w:tcPr>
          <w:p w14:paraId="706BB778" w14:textId="77777777" w:rsidR="003D1B71" w:rsidRDefault="003D1B71" w:rsidP="00D73C7F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F6A6017" w14:textId="77777777" w:rsidR="003D1B71" w:rsidRPr="00376291" w:rsidRDefault="003D1B71" w:rsidP="00D73C7F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EB6C180" wp14:editId="542A390B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28415E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5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EF548F7" w14:textId="77777777" w:rsidR="003D1B71" w:rsidRPr="00380FD1" w:rsidRDefault="006A6C21" w:rsidP="00D73C7F">
            <w:pPr>
              <w:pStyle w:val="Information"/>
            </w:pPr>
            <w:hyperlink r:id="rId16" w:history="1">
              <w:r w:rsidR="00042B88" w:rsidRPr="00833DEC">
                <w:rPr>
                  <w:rStyle w:val="Hyperlink"/>
                </w:rPr>
                <w:t>Nabil.rajai80@gmail.com</w:t>
              </w:r>
            </w:hyperlink>
          </w:p>
        </w:tc>
        <w:tc>
          <w:tcPr>
            <w:tcW w:w="423" w:type="dxa"/>
            <w:vMerge/>
          </w:tcPr>
          <w:p w14:paraId="02FD1A41" w14:textId="77777777" w:rsidR="003D1B71" w:rsidRDefault="003D1B71" w:rsidP="00D73C7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2E4E004" w14:textId="77777777" w:rsidR="003D1B71" w:rsidRDefault="003D1B71" w:rsidP="00D73C7F">
            <w:pPr>
              <w:pStyle w:val="Heading1"/>
            </w:pPr>
          </w:p>
        </w:tc>
      </w:tr>
      <w:tr w:rsidR="003D1B71" w14:paraId="38326571" w14:textId="77777777" w:rsidTr="00D73C7F">
        <w:trPr>
          <w:trHeight w:val="174"/>
        </w:trPr>
        <w:tc>
          <w:tcPr>
            <w:tcW w:w="720" w:type="dxa"/>
          </w:tcPr>
          <w:p w14:paraId="0F14F66C" w14:textId="77777777" w:rsidR="003D1B71" w:rsidRPr="00376291" w:rsidRDefault="003D1B71" w:rsidP="00D73C7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23E4309" w14:textId="77777777" w:rsidR="003D1B71" w:rsidRPr="00376291" w:rsidRDefault="003D1B71" w:rsidP="00D73C7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199E73C8" w14:textId="77777777" w:rsidR="003D1B71" w:rsidRDefault="003D1B71" w:rsidP="00D73C7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ECC8C61" w14:textId="77777777" w:rsidR="003D1B71" w:rsidRDefault="003D1B71" w:rsidP="00D73C7F">
            <w:pPr>
              <w:pStyle w:val="Heading1"/>
            </w:pPr>
          </w:p>
        </w:tc>
      </w:tr>
      <w:tr w:rsidR="003D1B71" w14:paraId="427E8171" w14:textId="77777777" w:rsidTr="00D73C7F">
        <w:trPr>
          <w:trHeight w:val="633"/>
        </w:trPr>
        <w:tc>
          <w:tcPr>
            <w:tcW w:w="720" w:type="dxa"/>
          </w:tcPr>
          <w:p w14:paraId="006A71CD" w14:textId="77777777" w:rsidR="003D1B71" w:rsidRDefault="003D1B71" w:rsidP="00D73C7F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E9C7F78" w14:textId="77777777" w:rsidR="003D1B71" w:rsidRPr="00376291" w:rsidRDefault="003D1B71" w:rsidP="00D73C7F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24D2E8B3" w14:textId="77777777" w:rsidR="003D1B71" w:rsidRPr="00380FD1" w:rsidRDefault="003D1B71" w:rsidP="00D73C7F">
            <w:pPr>
              <w:pStyle w:val="Information"/>
            </w:pPr>
          </w:p>
        </w:tc>
        <w:tc>
          <w:tcPr>
            <w:tcW w:w="423" w:type="dxa"/>
            <w:vMerge/>
          </w:tcPr>
          <w:p w14:paraId="4A35F2A8" w14:textId="77777777" w:rsidR="003D1B71" w:rsidRDefault="003D1B71" w:rsidP="00D73C7F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2AAEE23" w14:textId="77777777" w:rsidR="003D1B71" w:rsidRDefault="003D1B71" w:rsidP="00D73C7F">
            <w:pPr>
              <w:pStyle w:val="Heading1"/>
            </w:pPr>
          </w:p>
        </w:tc>
      </w:tr>
      <w:tr w:rsidR="003D1B71" w14:paraId="51D279D6" w14:textId="77777777" w:rsidTr="00D73C7F">
        <w:trPr>
          <w:trHeight w:val="2448"/>
        </w:trPr>
        <w:tc>
          <w:tcPr>
            <w:tcW w:w="720" w:type="dxa"/>
          </w:tcPr>
          <w:p w14:paraId="0A38A5E5" w14:textId="77777777" w:rsidR="003D1B71" w:rsidRPr="0056708E" w:rsidRDefault="003D1B71" w:rsidP="00D73C7F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A40ED80" w14:textId="77777777" w:rsidR="003D1B71" w:rsidRPr="0056708E" w:rsidRDefault="003D1B71" w:rsidP="00D73C7F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67E420E3" w14:textId="77777777" w:rsidR="003D1B71" w:rsidRDefault="003D1B71" w:rsidP="00D73C7F"/>
        </w:tc>
        <w:tc>
          <w:tcPr>
            <w:tcW w:w="6607" w:type="dxa"/>
            <w:vMerge/>
          </w:tcPr>
          <w:p w14:paraId="35CE990E" w14:textId="77777777" w:rsidR="003D1B71" w:rsidRDefault="003D1B71" w:rsidP="00D73C7F"/>
        </w:tc>
      </w:tr>
    </w:tbl>
    <w:p w14:paraId="1298F916" w14:textId="77777777" w:rsidR="007F5B63" w:rsidRPr="00CE1E3D" w:rsidRDefault="006A6C21" w:rsidP="006D79A8">
      <w:pPr>
        <w:pStyle w:val="BodyText"/>
      </w:pPr>
      <w:r>
        <w:rPr>
          <w:noProof/>
        </w:rPr>
        <w:lastRenderedPageBreak/>
        <w:pict w14:anchorId="72DB4A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42.65pt;margin-top:-39.8pt;width:131.25pt;height:162.35pt;z-index:-251658752;mso-position-horizontal-relative:margin;mso-position-vertical-relative:margin" wrapcoords="-1234 -1000 -1234 21100 -370 21600 21723 21600 21723 -100 20859 -1000 -1234 -1000" stroked="t" strokecolor="white [3212]">
            <v:imagedata r:id="rId17" o:title="photo"/>
            <v:shadow on="t" type="double" opacity=".5" color2="shadow add(102)" offset="-3pt,-3pt" offset2="-6pt,-6pt"/>
            <w10:wrap type="tight" anchorx="margin" anchory="margin"/>
          </v:shape>
        </w:pict>
      </w:r>
    </w:p>
    <w:sectPr w:rsidR="007F5B63" w:rsidRPr="00CE1E3D" w:rsidSect="00D73C7F">
      <w:headerReference w:type="default" r:id="rId18"/>
      <w:type w:val="continuous"/>
      <w:pgSz w:w="12240" w:h="15840" w:code="1"/>
      <w:pgMar w:top="2304" w:right="1138" w:bottom="1138" w:left="1138" w:header="144" w:footer="2448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9C203C" w14:textId="77777777" w:rsidR="006A6C21" w:rsidRDefault="006A6C21" w:rsidP="00590471">
      <w:r>
        <w:separator/>
      </w:r>
    </w:p>
  </w:endnote>
  <w:endnote w:type="continuationSeparator" w:id="0">
    <w:p w14:paraId="54A8A68B" w14:textId="77777777" w:rsidR="006A6C21" w:rsidRDefault="006A6C2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A34894" w14:textId="77777777" w:rsidR="006A6C21" w:rsidRDefault="006A6C21" w:rsidP="00590471">
      <w:r>
        <w:separator/>
      </w:r>
    </w:p>
  </w:footnote>
  <w:footnote w:type="continuationSeparator" w:id="0">
    <w:p w14:paraId="282E7D6F" w14:textId="77777777" w:rsidR="006A6C21" w:rsidRDefault="006A6C2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C60F5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8EB018D" wp14:editId="7AA750D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07A0A9" id="Group 26" o:spid="_x0000_s1026" style="position:absolute;margin-left:632.75pt;margin-top:-36pt;width:683.95pt;height:830.55pt;z-index:251657216;mso-position-horizontal:right;mso-position-horizontal-relative:page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  <w10:wrap anchorx="page"/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D2EC2A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666666" w:themeColor="accent4"/>
        <w:sz w:val="28"/>
        <w:szCs w:val="22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2B4620F"/>
    <w:multiLevelType w:val="hybridMultilevel"/>
    <w:tmpl w:val="5B84608A"/>
    <w:lvl w:ilvl="0" w:tplc="D2EC2A0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666666" w:themeColor="accent4"/>
        <w:sz w:val="28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A45AC"/>
    <w:multiLevelType w:val="hybridMultilevel"/>
    <w:tmpl w:val="24A2CAFA"/>
    <w:lvl w:ilvl="0" w:tplc="D2EC2A0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666666" w:themeColor="accent4"/>
        <w:sz w:val="28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1A7A1D"/>
    <w:multiLevelType w:val="hybridMultilevel"/>
    <w:tmpl w:val="DD6E5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3F3430"/>
    <w:multiLevelType w:val="hybridMultilevel"/>
    <w:tmpl w:val="89E22EF2"/>
    <w:lvl w:ilvl="0" w:tplc="D2EC2A0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666666" w:themeColor="accent4"/>
        <w:sz w:val="28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8B37F4"/>
    <w:multiLevelType w:val="hybridMultilevel"/>
    <w:tmpl w:val="B0121BFC"/>
    <w:lvl w:ilvl="0" w:tplc="D2EC2A0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666666" w:themeColor="accent4"/>
        <w:sz w:val="28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6516E2"/>
    <w:multiLevelType w:val="hybridMultilevel"/>
    <w:tmpl w:val="0FEAFD50"/>
    <w:lvl w:ilvl="0" w:tplc="D2EC2A0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666666" w:themeColor="accent4"/>
        <w:sz w:val="28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596A08"/>
    <w:multiLevelType w:val="hybridMultilevel"/>
    <w:tmpl w:val="26141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ED24AB"/>
    <w:multiLevelType w:val="hybridMultilevel"/>
    <w:tmpl w:val="E54413BC"/>
    <w:lvl w:ilvl="0" w:tplc="D2EC2A0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666666" w:themeColor="accent4"/>
        <w:sz w:val="28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9"/>
  </w:num>
  <w:num w:numId="6">
    <w:abstractNumId w:val="3"/>
  </w:num>
  <w:num w:numId="7">
    <w:abstractNumId w:val="10"/>
  </w:num>
  <w:num w:numId="8">
    <w:abstractNumId w:val="8"/>
  </w:num>
  <w:num w:numId="9">
    <w:abstractNumId w:val="6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bordersDoNotSurroundHeader/>
  <w:bordersDoNotSurroundFooter/>
  <w:hideSpellingErrors/>
  <w:hideGrammaticalError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392"/>
    <w:rsid w:val="00042B88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368EB"/>
    <w:rsid w:val="004E158A"/>
    <w:rsid w:val="00565C77"/>
    <w:rsid w:val="0056708E"/>
    <w:rsid w:val="005801E5"/>
    <w:rsid w:val="00590471"/>
    <w:rsid w:val="005D01FA"/>
    <w:rsid w:val="00630392"/>
    <w:rsid w:val="00653E17"/>
    <w:rsid w:val="006A08E8"/>
    <w:rsid w:val="006A6C21"/>
    <w:rsid w:val="006D79A8"/>
    <w:rsid w:val="0072353B"/>
    <w:rsid w:val="007575B6"/>
    <w:rsid w:val="007B3C81"/>
    <w:rsid w:val="007D67CA"/>
    <w:rsid w:val="007E668F"/>
    <w:rsid w:val="007F5B63"/>
    <w:rsid w:val="00803A0A"/>
    <w:rsid w:val="00817324"/>
    <w:rsid w:val="00846CB9"/>
    <w:rsid w:val="008566AA"/>
    <w:rsid w:val="008A1E6E"/>
    <w:rsid w:val="008C024F"/>
    <w:rsid w:val="008C2CFC"/>
    <w:rsid w:val="00912DC8"/>
    <w:rsid w:val="009475DC"/>
    <w:rsid w:val="00965110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73C7F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63855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8C4CC1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042B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hyperlink" Target="mailto:Nabil.rajai80@gmail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BIL%20RAJAI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3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2020-11-24T14:48:00Z</dcterms:created>
  <dcterms:modified xsi:type="dcterms:W3CDTF">2020-11-24T14:48:00Z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